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F43CD" w14:textId="677321E0" w:rsidR="00FF7B33" w:rsidRPr="00951C77" w:rsidRDefault="00010337" w:rsidP="00951C77">
      <w:pPr>
        <w:pStyle w:val="Title"/>
      </w:pPr>
      <w:r>
        <w:t>Homework 2</w:t>
      </w:r>
    </w:p>
    <w:p w14:paraId="5F871ED8" w14:textId="026CF64D" w:rsidR="00FF7B33" w:rsidRPr="00FF7B33" w:rsidRDefault="00010337" w:rsidP="00126D77">
      <w:pPr>
        <w:pStyle w:val="Subtitle"/>
      </w:pPr>
      <w:r>
        <w:t>David Adamashvili</w:t>
      </w:r>
      <w:r w:rsidR="00FF7B33">
        <w:br/>
      </w:r>
      <w:r>
        <w:t>dadamashvili3</w:t>
      </w:r>
      <w:r w:rsidR="00FF7B33" w:rsidRPr="00FF7B33">
        <w:t>@</w:t>
      </w:r>
      <w:r w:rsidR="00FD25E7">
        <w:t>gatech.edu</w:t>
      </w:r>
    </w:p>
    <w:p w14:paraId="2186EF48" w14:textId="59F3EEBD" w:rsidR="00784B78" w:rsidRPr="0054029E" w:rsidRDefault="001C52FB" w:rsidP="0054029E">
      <w:pPr>
        <w:pStyle w:val="Abstract"/>
      </w:pPr>
      <w:r w:rsidRPr="0054029E">
        <w:rPr>
          <w:b/>
          <w:bCs/>
          <w:i/>
          <w:iCs/>
        </w:rPr>
        <w:t>Abstract</w:t>
      </w:r>
      <w:r w:rsidR="002E20C6" w:rsidRPr="0054029E">
        <w:rPr>
          <w:b/>
          <w:bCs/>
          <w:i/>
          <w:iCs/>
        </w:rPr>
        <w:t>—</w:t>
      </w:r>
      <w:r w:rsidR="00270B01">
        <w:rPr>
          <w:b/>
          <w:bCs/>
          <w:i/>
          <w:iCs/>
        </w:rPr>
        <w:t xml:space="preserve"> </w:t>
      </w:r>
      <w:r w:rsidR="00010337">
        <w:rPr>
          <w:rFonts w:eastAsiaTheme="minorHAnsi"/>
        </w:rPr>
        <w:t>In this paper I will be discussing on how an intelligent agent might categorize sandwiches. In the second part of the paper, I will creating abstract frames for four different types of jokes.</w:t>
      </w:r>
    </w:p>
    <w:p w14:paraId="77C7DD8E" w14:textId="413AB182" w:rsidR="00D5034D" w:rsidRDefault="00893F37" w:rsidP="00B4491E">
      <w:pPr>
        <w:pStyle w:val="Heading1"/>
      </w:pPr>
      <w:r>
        <w:t>Sandwiches</w:t>
      </w:r>
    </w:p>
    <w:p w14:paraId="03B8B0AE" w14:textId="5BF6CC6E" w:rsidR="00893F37" w:rsidRDefault="00893F37" w:rsidP="00893F37">
      <w:r>
        <w:t>Let us think about what makes a sandwich a sandwich. I will list which foods, in my opinion, are sandwiches and which are not. I have not had the vast majority of these dishes, so pardon my ignorance if I mislabel any of them.</w:t>
      </w:r>
    </w:p>
    <w:p w14:paraId="059FB617" w14:textId="207BCD73" w:rsidR="00893F37" w:rsidRDefault="00893F37" w:rsidP="00893F37">
      <w:r w:rsidRPr="00B528DF">
        <w:rPr>
          <w:b/>
        </w:rPr>
        <w:t>Sandwich:</w:t>
      </w:r>
      <w:r>
        <w:t xml:space="preserve"> H</w:t>
      </w:r>
      <w:r w:rsidR="00B528DF">
        <w:t>am and S</w:t>
      </w:r>
      <w:r>
        <w:t>wiss on a potato roll; meatball sub; Monte Cristo;</w:t>
      </w:r>
      <w:r w:rsidR="00E3371C">
        <w:t xml:space="preserve"> grilled cheese sandwich;</w:t>
      </w:r>
      <w:r w:rsidR="00270B01">
        <w:t xml:space="preserve"> </w:t>
      </w:r>
      <w:r w:rsidR="00B528DF">
        <w:rPr>
          <w:rFonts w:ascii="Arial" w:hAnsi="Arial" w:cs="Arial"/>
          <w:color w:val="000000"/>
          <w:sz w:val="21"/>
          <w:szCs w:val="21"/>
          <w:shd w:val="clear" w:color="auto" w:fill="FFFFFF"/>
        </w:rPr>
        <w:t>N</w:t>
      </w:r>
      <w:r w:rsidR="00270B01">
        <w:rPr>
          <w:rFonts w:ascii="Arial" w:hAnsi="Arial" w:cs="Arial"/>
          <w:color w:val="000000"/>
          <w:sz w:val="21"/>
          <w:szCs w:val="21"/>
          <w:shd w:val="clear" w:color="auto" w:fill="FFFFFF"/>
        </w:rPr>
        <w:t>eopolitan ice cream sandwich; veggie panini;</w:t>
      </w:r>
      <w:r w:rsidR="008445B5" w:rsidRPr="008445B5">
        <w:rPr>
          <w:rFonts w:ascii="Arial" w:hAnsi="Arial" w:cs="Arial"/>
          <w:color w:val="000000"/>
          <w:sz w:val="21"/>
          <w:szCs w:val="21"/>
          <w:shd w:val="clear" w:color="auto" w:fill="FFFFFF"/>
        </w:rPr>
        <w:t xml:space="preserve"> </w:t>
      </w:r>
      <w:r w:rsidR="008445B5">
        <w:rPr>
          <w:rFonts w:ascii="Arial" w:hAnsi="Arial" w:cs="Arial"/>
          <w:color w:val="000000"/>
          <w:sz w:val="21"/>
          <w:szCs w:val="21"/>
          <w:shd w:val="clear" w:color="auto" w:fill="FFFFFF"/>
        </w:rPr>
        <w:t>bacon,</w:t>
      </w:r>
      <w:r w:rsidR="00270B01">
        <w:rPr>
          <w:rFonts w:ascii="Arial" w:hAnsi="Arial" w:cs="Arial"/>
          <w:color w:val="000000"/>
          <w:sz w:val="21"/>
          <w:szCs w:val="21"/>
          <w:shd w:val="clear" w:color="auto" w:fill="FFFFFF"/>
        </w:rPr>
        <w:t xml:space="preserve"> egg and cheese biscuit; egg in a basket; French dip;</w:t>
      </w:r>
    </w:p>
    <w:p w14:paraId="3C674FAF" w14:textId="5FAAFE37" w:rsidR="00893F37" w:rsidRPr="00893F37" w:rsidRDefault="00B528DF" w:rsidP="00893F37">
      <w:r w:rsidRPr="00B528DF">
        <w:rPr>
          <w:rFonts w:ascii="Arial" w:hAnsi="Arial" w:cs="Arial"/>
          <w:b/>
          <w:color w:val="000000"/>
          <w:sz w:val="21"/>
          <w:szCs w:val="21"/>
          <w:shd w:val="clear" w:color="auto" w:fill="FFFFFF"/>
        </w:rPr>
        <w:t>Not a sandwich:</w:t>
      </w:r>
      <w:r>
        <w:rPr>
          <w:rFonts w:ascii="Arial" w:hAnsi="Arial" w:cs="Arial"/>
          <w:color w:val="000000"/>
          <w:sz w:val="21"/>
          <w:szCs w:val="21"/>
          <w:shd w:val="clear" w:color="auto" w:fill="FFFFFF"/>
        </w:rPr>
        <w:t xml:space="preserve"> H</w:t>
      </w:r>
      <w:r w:rsidR="00893F37">
        <w:rPr>
          <w:rFonts w:ascii="Arial" w:hAnsi="Arial" w:cs="Arial"/>
          <w:color w:val="000000"/>
          <w:sz w:val="21"/>
          <w:szCs w:val="21"/>
          <w:shd w:val="clear" w:color="auto" w:fill="FFFFFF"/>
        </w:rPr>
        <w:t xml:space="preserve">amburger; shawarma; chicken quesadilla; avocado toast; Klondike bar; </w:t>
      </w:r>
      <w:r w:rsidR="008445B5">
        <w:rPr>
          <w:rFonts w:ascii="Arial" w:hAnsi="Arial" w:cs="Arial"/>
          <w:color w:val="000000"/>
          <w:sz w:val="21"/>
          <w:szCs w:val="21"/>
          <w:shd w:val="clear" w:color="auto" w:fill="FFFFFF"/>
        </w:rPr>
        <w:t>sushi roll</w:t>
      </w:r>
      <w:r w:rsidR="00893F37">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F</w:t>
      </w:r>
      <w:r w:rsidR="00893F37">
        <w:rPr>
          <w:rFonts w:ascii="Arial" w:hAnsi="Arial" w:cs="Arial"/>
          <w:color w:val="000000"/>
          <w:sz w:val="21"/>
          <w:szCs w:val="21"/>
          <w:shd w:val="clear" w:color="auto" w:fill="FFFFFF"/>
        </w:rPr>
        <w:t>rench toast; sloppy joe; Mexican pizza; pigs in a blanket; Pop-Tart; Oreo cookie; buttered English Muffin; corn dog</w:t>
      </w:r>
    </w:p>
    <w:p w14:paraId="2BF07166" w14:textId="15EE4865" w:rsidR="00495608" w:rsidRDefault="002F0943" w:rsidP="00495608">
      <w:pPr>
        <w:pStyle w:val="Heading2"/>
      </w:pPr>
      <w:r>
        <w:t>Incremental Concept Learning (ICL)</w:t>
      </w:r>
    </w:p>
    <w:p w14:paraId="4A1CD310" w14:textId="4EADAB19" w:rsidR="00CC25B3" w:rsidRDefault="008445B5" w:rsidP="00CC25B3">
      <w:r>
        <w:t>I will demonstrate ICL on two positive and two negative examples. These will be: grilled cheese sandwich, veggie panini, avocado toast and</w:t>
      </w:r>
      <w:r w:rsidR="001F3721">
        <w:t xml:space="preserve"> Oreo cookie</w:t>
      </w:r>
      <w:r w:rsidR="00C51076">
        <w:t xml:space="preserve"> (in this order)</w:t>
      </w:r>
      <w:r w:rsidR="001F3721">
        <w:t>.</w:t>
      </w:r>
      <w:r w:rsidR="00C51076">
        <w:t xml:space="preserve"> As we see on figures 1 and 2, the model changes after the first iteration (</w:t>
      </w:r>
      <w:r w:rsidR="00C51076" w:rsidRPr="00C51076">
        <w:rPr>
          <w:b/>
        </w:rPr>
        <w:t>generalizing to abstract features heuristic</w:t>
      </w:r>
      <w:r w:rsidR="00C51076">
        <w:t xml:space="preserve">), but in the following iterations nothing changes as those two sandwiches do not fit the model and are not sandwiches. </w:t>
      </w:r>
    </w:p>
    <w:p w14:paraId="1CC26A8F" w14:textId="3F6685F6" w:rsidR="00C51076" w:rsidRDefault="00C51076" w:rsidP="00CC25B3">
      <w:r>
        <w:t xml:space="preserve">We should note that </w:t>
      </w:r>
      <w:r w:rsidR="001E69EE">
        <w:t>if we chose other sandwiches for ICL, or even the same sandwiches in a different order, we would get a different model as a result. For example, using an ice-cream sandwich would have added the possibility of having ice-cream as a filling in the result.</w:t>
      </w:r>
    </w:p>
    <w:p w14:paraId="44A79435" w14:textId="77777777" w:rsidR="00C51076" w:rsidRDefault="00C51076" w:rsidP="00CC25B3"/>
    <w:p w14:paraId="6BED886C" w14:textId="77777777" w:rsidR="00C51076" w:rsidRDefault="00C51076" w:rsidP="00CC25B3"/>
    <w:p w14:paraId="129788E7" w14:textId="413F82F2" w:rsidR="00C51076" w:rsidRDefault="004C5351" w:rsidP="00CC25B3">
      <w:r>
        <w:rPr>
          <w:noProof/>
        </w:rPr>
        <w:lastRenderedPageBreak/>
        <mc:AlternateContent>
          <mc:Choice Requires="wps">
            <w:drawing>
              <wp:anchor distT="0" distB="0" distL="114300" distR="114300" simplePos="0" relativeHeight="251660288" behindDoc="0" locked="0" layoutInCell="1" allowOverlap="1" wp14:anchorId="69943A5B" wp14:editId="534100B4">
                <wp:simplePos x="0" y="0"/>
                <wp:positionH relativeFrom="column">
                  <wp:posOffset>561975</wp:posOffset>
                </wp:positionH>
                <wp:positionV relativeFrom="paragraph">
                  <wp:posOffset>5928995</wp:posOffset>
                </wp:positionV>
                <wp:extent cx="382651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a:effectLst/>
                      </wps:spPr>
                      <wps:txbx>
                        <w:txbxContent>
                          <w:p w14:paraId="5F4F313E" w14:textId="7783F8AD" w:rsidR="00C51076" w:rsidRPr="00706BCC" w:rsidRDefault="00C51076" w:rsidP="00C51076">
                            <w:pPr>
                              <w:pStyle w:val="Caption"/>
                              <w:jc w:val="center"/>
                              <w:rPr>
                                <w:noProof/>
                              </w:rPr>
                            </w:pPr>
                            <w:r>
                              <w:t xml:space="preserve">Figure </w:t>
                            </w:r>
                            <w:fldSimple w:instr=" SEQ Figure \* ARABIC ">
                              <w:r w:rsidR="004B1D0D">
                                <w:rPr>
                                  <w:noProof/>
                                </w:rPr>
                                <w:t>1</w:t>
                              </w:r>
                            </w:fldSimple>
                            <w:r>
                              <w:t xml:space="preserve"> - </w:t>
                            </w:r>
                            <w:r w:rsidRPr="00C51076">
                              <w:rPr>
                                <w:b/>
                                <w:i w:val="0"/>
                              </w:rPr>
                              <w:t>Incremental Concept Learning (1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43A5B" id="_x0000_t202" coordsize="21600,21600" o:spt="202" path="m,l,21600r21600,l21600,xe">
                <v:stroke joinstyle="miter"/>
                <v:path gradientshapeok="t" o:connecttype="rect"/>
              </v:shapetype>
              <v:shape id="Text Box 3" o:spid="_x0000_s1026" type="#_x0000_t202" style="position:absolute;left:0;text-align:left;margin-left:44.25pt;margin-top:466.85pt;width:30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" stroked="f">
                <v:textbox style="mso-fit-shape-to-text:t" inset="0,0,0,0">
                  <w:txbxContent>
                    <w:p w14:paraId="5F4F313E" w14:textId="7783F8AD" w:rsidR="00C51076" w:rsidRPr="00706BCC" w:rsidRDefault="00C51076" w:rsidP="00C51076">
                      <w:pPr>
                        <w:pStyle w:val="Caption"/>
                        <w:jc w:val="center"/>
                        <w:rPr>
                          <w:noProof/>
                        </w:rPr>
                      </w:pPr>
                      <w:r>
                        <w:t xml:space="preserve">Figure </w:t>
                      </w:r>
                      <w:fldSimple w:instr=" SEQ Figure \* ARABIC ">
                        <w:r w:rsidR="004B1D0D">
                          <w:rPr>
                            <w:noProof/>
                          </w:rPr>
                          <w:t>1</w:t>
                        </w:r>
                      </w:fldSimple>
                      <w:r>
                        <w:t xml:space="preserve"> - </w:t>
                      </w:r>
                      <w:r w:rsidRPr="00C51076">
                        <w:rPr>
                          <w:b/>
                          <w:i w:val="0"/>
                        </w:rPr>
                        <w:t>Incremental Concept Learning (1 iteration)</w:t>
                      </w:r>
                    </w:p>
                  </w:txbxContent>
                </v:textbox>
                <w10:wrap type="topAndBottom"/>
              </v:shape>
            </w:pict>
          </mc:Fallback>
        </mc:AlternateContent>
      </w:r>
      <w:r>
        <w:rPr>
          <w:noProof/>
        </w:rPr>
        <w:drawing>
          <wp:anchor distT="0" distB="0" distL="114300" distR="114300" simplePos="0" relativeHeight="251658240" behindDoc="0" locked="0" layoutInCell="1" allowOverlap="1" wp14:anchorId="46F644F1" wp14:editId="5512652F">
            <wp:simplePos x="0" y="0"/>
            <wp:positionH relativeFrom="column">
              <wp:posOffset>609600</wp:posOffset>
            </wp:positionH>
            <wp:positionV relativeFrom="paragraph">
              <wp:posOffset>323850</wp:posOffset>
            </wp:positionV>
            <wp:extent cx="3826510" cy="5410200"/>
            <wp:effectExtent l="0" t="0" r="2540" b="0"/>
            <wp:wrapTopAndBottom/>
            <wp:docPr id="2" name="Picture 2" descr="https://cdn.discordapp.com/attachments/529663506342084636/1079113452624285726/Notes_230225_225044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29663506342084636/1079113452624285726/Notes_230225_225044_1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651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E6B14" w14:textId="739BF629" w:rsidR="00C51076" w:rsidRDefault="00C51076" w:rsidP="00CC25B3"/>
    <w:p w14:paraId="05CEE12B" w14:textId="5B3F7FA7" w:rsidR="00C51076" w:rsidRDefault="00C51076" w:rsidP="00CC25B3"/>
    <w:p w14:paraId="6CA0EEAF" w14:textId="13F55B13" w:rsidR="00C51076" w:rsidRDefault="00C51076" w:rsidP="00CC25B3"/>
    <w:p w14:paraId="74F19506" w14:textId="6678F0BB" w:rsidR="00C51076" w:rsidRDefault="00C51076" w:rsidP="00CC25B3"/>
    <w:p w14:paraId="28A77F24" w14:textId="539DA041" w:rsidR="00C51076" w:rsidRDefault="00C51076" w:rsidP="00CC25B3">
      <w:r>
        <w:rPr>
          <w:noProof/>
        </w:rPr>
        <w:lastRenderedPageBreak/>
        <mc:AlternateContent>
          <mc:Choice Requires="wps">
            <w:drawing>
              <wp:anchor distT="0" distB="0" distL="114300" distR="114300" simplePos="0" relativeHeight="251663360" behindDoc="0" locked="0" layoutInCell="1" allowOverlap="1" wp14:anchorId="33260BD6" wp14:editId="0C81E6D2">
                <wp:simplePos x="0" y="0"/>
                <wp:positionH relativeFrom="column">
                  <wp:posOffset>1038225</wp:posOffset>
                </wp:positionH>
                <wp:positionV relativeFrom="paragraph">
                  <wp:posOffset>5377180</wp:posOffset>
                </wp:positionV>
                <wp:extent cx="344932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a:effectLst/>
                      </wps:spPr>
                      <wps:txbx>
                        <w:txbxContent>
                          <w:p w14:paraId="7E9A9A8F" w14:textId="086E4C7E" w:rsidR="00C51076" w:rsidRPr="00A77C05" w:rsidRDefault="00C51076" w:rsidP="00C51076">
                            <w:pPr>
                              <w:pStyle w:val="Caption"/>
                              <w:jc w:val="center"/>
                              <w:rPr>
                                <w:noProof/>
                              </w:rPr>
                            </w:pPr>
                            <w:r>
                              <w:t xml:space="preserve">Figure </w:t>
                            </w:r>
                            <w:fldSimple w:instr=" SEQ Figure \* ARABIC ">
                              <w:r w:rsidR="004B1D0D">
                                <w:rPr>
                                  <w:noProof/>
                                </w:rPr>
                                <w:t>2</w:t>
                              </w:r>
                            </w:fldSimple>
                            <w:r>
                              <w:t xml:space="preserve"> - </w:t>
                            </w:r>
                            <w:r w:rsidRPr="00C51076">
                              <w:rPr>
                                <w:b/>
                                <w:i w:val="0"/>
                              </w:rPr>
                              <w:t>Incremental Concept Learning (iteration 2</w:t>
                            </w:r>
                            <w:r>
                              <w:rPr>
                                <w:b/>
                                <w:i w:val="0"/>
                              </w:rPr>
                              <w:t xml:space="preserve"> and 3</w:t>
                            </w:r>
                            <w:r w:rsidRPr="00C51076">
                              <w:rPr>
                                <w:b/>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0BD6" id="Text Box 5" o:spid="_x0000_s1027" type="#_x0000_t202" style="position:absolute;left:0;text-align:left;margin-left:81.75pt;margin-top:423.4pt;width:27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" stroked="f">
                <v:textbox style="mso-fit-shape-to-text:t" inset="0,0,0,0">
                  <w:txbxContent>
                    <w:p w14:paraId="7E9A9A8F" w14:textId="086E4C7E" w:rsidR="00C51076" w:rsidRPr="00A77C05" w:rsidRDefault="00C51076" w:rsidP="00C51076">
                      <w:pPr>
                        <w:pStyle w:val="Caption"/>
                        <w:jc w:val="center"/>
                        <w:rPr>
                          <w:noProof/>
                        </w:rPr>
                      </w:pPr>
                      <w:r>
                        <w:t xml:space="preserve">Figure </w:t>
                      </w:r>
                      <w:fldSimple w:instr=" SEQ Figure \* ARABIC ">
                        <w:r w:rsidR="004B1D0D">
                          <w:rPr>
                            <w:noProof/>
                          </w:rPr>
                          <w:t>2</w:t>
                        </w:r>
                      </w:fldSimple>
                      <w:r>
                        <w:t xml:space="preserve"> - </w:t>
                      </w:r>
                      <w:r w:rsidRPr="00C51076">
                        <w:rPr>
                          <w:b/>
                          <w:i w:val="0"/>
                        </w:rPr>
                        <w:t>Incremental Concept Learning (iteration 2</w:t>
                      </w:r>
                      <w:r>
                        <w:rPr>
                          <w:b/>
                          <w:i w:val="0"/>
                        </w:rPr>
                        <w:t xml:space="preserve"> and 3</w:t>
                      </w:r>
                      <w:r w:rsidRPr="00C51076">
                        <w:rPr>
                          <w:b/>
                          <w:i w:val="0"/>
                        </w:rPr>
                        <w:t>)</w:t>
                      </w:r>
                    </w:p>
                  </w:txbxContent>
                </v:textbox>
                <w10:wrap type="topAndBottom"/>
              </v:shape>
            </w:pict>
          </mc:Fallback>
        </mc:AlternateContent>
      </w:r>
      <w:r>
        <w:rPr>
          <w:noProof/>
        </w:rPr>
        <w:drawing>
          <wp:anchor distT="0" distB="0" distL="114300" distR="114300" simplePos="0" relativeHeight="251661312" behindDoc="0" locked="0" layoutInCell="1" allowOverlap="1" wp14:anchorId="630EAE20" wp14:editId="7EBB0BC3">
            <wp:simplePos x="0" y="0"/>
            <wp:positionH relativeFrom="column">
              <wp:posOffset>1038225</wp:posOffset>
            </wp:positionH>
            <wp:positionV relativeFrom="paragraph">
              <wp:posOffset>330200</wp:posOffset>
            </wp:positionV>
            <wp:extent cx="3449320" cy="4876800"/>
            <wp:effectExtent l="0" t="0" r="0" b="0"/>
            <wp:wrapTopAndBottom/>
            <wp:docPr id="4" name="Picture 4" descr="https://cdn.discordapp.com/attachments/529663506342084636/1079113452842405929/Notes_230225_225044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29663506342084636/1079113452842405929/Notes_230225_225044_2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9320"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2F709" w14:textId="50B890F3" w:rsidR="00495608" w:rsidRDefault="008445B5" w:rsidP="00C51076">
      <w:pPr>
        <w:pStyle w:val="Heading2"/>
      </w:pPr>
      <w:r>
        <w:t>Classification</w:t>
      </w:r>
    </w:p>
    <w:p w14:paraId="256AF9B9" w14:textId="063054C0" w:rsidR="002D71BC" w:rsidRDefault="00AB479C" w:rsidP="00495608">
      <w:r>
        <w:t xml:space="preserve">For classification, I will be using the following </w:t>
      </w:r>
      <w:r w:rsidRPr="00F21E32">
        <w:rPr>
          <w:b/>
        </w:rPr>
        <w:t>parameters</w:t>
      </w:r>
      <w:r>
        <w:t>:</w:t>
      </w:r>
    </w:p>
    <w:p w14:paraId="07300EC3" w14:textId="7EA8B054" w:rsidR="00AB479C" w:rsidRDefault="00AB479C" w:rsidP="00AB479C">
      <w:pPr>
        <w:pStyle w:val="ListParagraph"/>
        <w:numPr>
          <w:ilvl w:val="0"/>
          <w:numId w:val="49"/>
        </w:numPr>
      </w:pPr>
      <w:r>
        <w:t>Is the sandwich between two slices of bread?</w:t>
      </w:r>
    </w:p>
    <w:p w14:paraId="2881909C" w14:textId="1D3C61DA" w:rsidR="00AB479C" w:rsidRDefault="00AB479C" w:rsidP="00AB479C">
      <w:pPr>
        <w:pStyle w:val="ListParagraph"/>
        <w:numPr>
          <w:ilvl w:val="0"/>
          <w:numId w:val="49"/>
        </w:numPr>
      </w:pPr>
      <w:r>
        <w:t>Does it have cheese?</w:t>
      </w:r>
    </w:p>
    <w:p w14:paraId="3082AFD4" w14:textId="284CEC81" w:rsidR="00AB479C" w:rsidRDefault="00AB479C" w:rsidP="00AB479C">
      <w:pPr>
        <w:pStyle w:val="ListParagraph"/>
        <w:numPr>
          <w:ilvl w:val="0"/>
          <w:numId w:val="49"/>
        </w:numPr>
      </w:pPr>
      <w:r>
        <w:t>Does it have meat?</w:t>
      </w:r>
    </w:p>
    <w:p w14:paraId="2A19E862" w14:textId="6429BAD4" w:rsidR="00AB479C" w:rsidRDefault="00AB479C" w:rsidP="00AB479C">
      <w:pPr>
        <w:pStyle w:val="ListParagraph"/>
        <w:numPr>
          <w:ilvl w:val="0"/>
          <w:numId w:val="49"/>
        </w:numPr>
      </w:pPr>
      <w:r>
        <w:t>Does it have condiments?</w:t>
      </w:r>
    </w:p>
    <w:p w14:paraId="2FF14337" w14:textId="6498098E" w:rsidR="00AB479C" w:rsidRDefault="00AB479C" w:rsidP="00AB479C">
      <w:pPr>
        <w:pStyle w:val="ListParagraph"/>
        <w:numPr>
          <w:ilvl w:val="0"/>
          <w:numId w:val="49"/>
        </w:numPr>
      </w:pPr>
      <w:r>
        <w:t>Is it served hot?</w:t>
      </w:r>
    </w:p>
    <w:p w14:paraId="37B36BE5" w14:textId="0D4D42AF" w:rsidR="00AB479C" w:rsidRDefault="00AB479C" w:rsidP="00AB479C">
      <w:pPr>
        <w:pStyle w:val="ListParagraph"/>
        <w:numPr>
          <w:ilvl w:val="0"/>
          <w:numId w:val="49"/>
        </w:numPr>
      </w:pPr>
      <w:r>
        <w:t>Is it savory?</w:t>
      </w:r>
    </w:p>
    <w:p w14:paraId="37B939E8" w14:textId="77777777" w:rsidR="00AF1FD1" w:rsidRDefault="00AB479C" w:rsidP="00AB479C">
      <w:r>
        <w:rPr>
          <w:noProof/>
        </w:rPr>
        <w:lastRenderedPageBreak/>
        <mc:AlternateContent>
          <mc:Choice Requires="wps">
            <w:drawing>
              <wp:anchor distT="0" distB="0" distL="114300" distR="114300" simplePos="0" relativeHeight="251667456" behindDoc="0" locked="0" layoutInCell="1" allowOverlap="1" wp14:anchorId="209B639F" wp14:editId="4F0BF884">
                <wp:simplePos x="0" y="0"/>
                <wp:positionH relativeFrom="column">
                  <wp:posOffset>885825</wp:posOffset>
                </wp:positionH>
                <wp:positionV relativeFrom="paragraph">
                  <wp:posOffset>3194685</wp:posOffset>
                </wp:positionV>
                <wp:extent cx="34493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a:effectLst/>
                      </wps:spPr>
                      <wps:txbx>
                        <w:txbxContent>
                          <w:p w14:paraId="4C32A701" w14:textId="29D7D45F" w:rsidR="00AB479C" w:rsidRPr="00A77C05" w:rsidRDefault="00AB479C" w:rsidP="00AB479C">
                            <w:pPr>
                              <w:pStyle w:val="Caption"/>
                              <w:jc w:val="center"/>
                              <w:rPr>
                                <w:noProof/>
                              </w:rPr>
                            </w:pPr>
                            <w:r>
                              <w:t xml:space="preserve">Figure </w:t>
                            </w:r>
                            <w:r>
                              <w:t>3</w:t>
                            </w:r>
                            <w:r>
                              <w:t xml:space="preserve"> </w:t>
                            </w:r>
                            <w:r>
                              <w:t>–</w:t>
                            </w:r>
                            <w:r>
                              <w:t xml:space="preserve"> </w:t>
                            </w:r>
                            <w:r>
                              <w:rPr>
                                <w:b/>
                                <w:i w:val="0"/>
                              </w:rPr>
                              <w:t>Parameter definitions for 6 sandwiches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B639F" id="Text Box 6" o:spid="_x0000_s1028" type="#_x0000_t202" style="position:absolute;left:0;text-align:left;margin-left:69.75pt;margin-top:251.55pt;width:27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8SNAIAAHIEAAAOAAAAZHJzL2Uyb0RvYy54bWysVE1v2zAMvQ/YfxB0X5yPLl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" stroked="f">
                <v:textbox style="mso-fit-shape-to-text:t" inset="0,0,0,0">
                  <w:txbxContent>
                    <w:p w14:paraId="4C32A701" w14:textId="29D7D45F" w:rsidR="00AB479C" w:rsidRPr="00A77C05" w:rsidRDefault="00AB479C" w:rsidP="00AB479C">
                      <w:pPr>
                        <w:pStyle w:val="Caption"/>
                        <w:jc w:val="center"/>
                        <w:rPr>
                          <w:noProof/>
                        </w:rPr>
                      </w:pPr>
                      <w:r>
                        <w:t xml:space="preserve">Figure </w:t>
                      </w:r>
                      <w:r>
                        <w:t>3</w:t>
                      </w:r>
                      <w:r>
                        <w:t xml:space="preserve"> </w:t>
                      </w:r>
                      <w:r>
                        <w:t>–</w:t>
                      </w:r>
                      <w:r>
                        <w:t xml:space="preserve"> </w:t>
                      </w:r>
                      <w:r>
                        <w:rPr>
                          <w:b/>
                          <w:i w:val="0"/>
                        </w:rPr>
                        <w:t>Parameter definitions for 6 sandwiches</w:t>
                      </w:r>
                    </w:p>
                  </w:txbxContent>
                </v:textbox>
                <w10:wrap type="topAndBottom"/>
              </v:shape>
            </w:pict>
          </mc:Fallback>
        </mc:AlternateContent>
      </w:r>
      <w:r w:rsidR="004C5351">
        <w:rPr>
          <w:noProof/>
        </w:rPr>
        <w:pict w14:anchorId="0B61DC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pt;margin-top:-224.7pt;width:395.25pt;height:239.25pt;z-index:251665408;mso-position-horizontal:absolute;mso-position-horizontal-relative:text;mso-position-vertical:absolute;mso-position-vertical-relative:text;mso-width-relative:page;mso-height-relative:page">
            <v:imagedata r:id="rId10" o:title="Untitled"/>
            <w10:wrap type="topAndBottom"/>
          </v:shape>
        </w:pict>
      </w:r>
      <w:r w:rsidR="00AF1FD1">
        <w:t xml:space="preserve">Unfortunately, these parameters do not give a conclusive definition of a sandwich. Since none of the rows are all "Yes” or “No”, there is no concrete way to say if something is a sandwich or not. </w:t>
      </w:r>
    </w:p>
    <w:p w14:paraId="58AAFD71" w14:textId="477CD8CF" w:rsidR="004C5351" w:rsidRDefault="00AF1FD1" w:rsidP="00AB479C">
      <w:r>
        <w:t xml:space="preserve">So the final </w:t>
      </w:r>
      <w:r w:rsidRPr="00F21E32">
        <w:rPr>
          <w:b/>
        </w:rPr>
        <w:t>classification model</w:t>
      </w:r>
      <w:r>
        <w:t xml:space="preserve"> will be as follows:</w:t>
      </w:r>
    </w:p>
    <w:p w14:paraId="3801B84A" w14:textId="38C10F15" w:rsidR="00AF1FD1" w:rsidRDefault="00AF1FD1" w:rsidP="00AF1FD1">
      <w:pPr>
        <w:pStyle w:val="ListParagraph"/>
        <w:numPr>
          <w:ilvl w:val="0"/>
          <w:numId w:val="49"/>
        </w:numPr>
      </w:pPr>
      <w:r>
        <w:t>Between two slices of bread</w:t>
      </w:r>
      <w:r w:rsidR="008934C8">
        <w:t xml:space="preserve"> - Maybe</w:t>
      </w:r>
    </w:p>
    <w:p w14:paraId="3507CD71" w14:textId="55E073B8" w:rsidR="00AF1FD1" w:rsidRDefault="00AF1FD1" w:rsidP="00AF1FD1">
      <w:pPr>
        <w:pStyle w:val="ListParagraph"/>
        <w:numPr>
          <w:ilvl w:val="0"/>
          <w:numId w:val="49"/>
        </w:numPr>
      </w:pPr>
      <w:r>
        <w:t>Has cheese</w:t>
      </w:r>
      <w:r w:rsidR="008934C8">
        <w:t xml:space="preserve"> - Maybe</w:t>
      </w:r>
    </w:p>
    <w:p w14:paraId="07614ABC" w14:textId="3A908071" w:rsidR="00AF1FD1" w:rsidRDefault="00AF1FD1" w:rsidP="00AF1FD1">
      <w:pPr>
        <w:pStyle w:val="ListParagraph"/>
        <w:numPr>
          <w:ilvl w:val="0"/>
          <w:numId w:val="49"/>
        </w:numPr>
      </w:pPr>
      <w:r>
        <w:t>Has meat</w:t>
      </w:r>
      <w:r w:rsidR="008934C8">
        <w:t xml:space="preserve"> - Maybe</w:t>
      </w:r>
    </w:p>
    <w:p w14:paraId="3A7CCA3D" w14:textId="25FB4B9F" w:rsidR="00AF1FD1" w:rsidRDefault="00AF1FD1" w:rsidP="00AF1FD1">
      <w:pPr>
        <w:pStyle w:val="ListParagraph"/>
        <w:numPr>
          <w:ilvl w:val="0"/>
          <w:numId w:val="49"/>
        </w:numPr>
      </w:pPr>
      <w:r>
        <w:t>Has condiments</w:t>
      </w:r>
      <w:r w:rsidR="008934C8">
        <w:t xml:space="preserve"> - Maybe</w:t>
      </w:r>
    </w:p>
    <w:p w14:paraId="60676BFC" w14:textId="62CD65F3" w:rsidR="00AF1FD1" w:rsidRDefault="00AF1FD1" w:rsidP="00AF1FD1">
      <w:pPr>
        <w:pStyle w:val="ListParagraph"/>
        <w:numPr>
          <w:ilvl w:val="0"/>
          <w:numId w:val="49"/>
        </w:numPr>
      </w:pPr>
      <w:r>
        <w:t>Is served hot</w:t>
      </w:r>
      <w:r w:rsidR="008934C8">
        <w:t xml:space="preserve"> - Maybe</w:t>
      </w:r>
    </w:p>
    <w:p w14:paraId="7AA69CFA" w14:textId="0C73AAE2" w:rsidR="00AF1FD1" w:rsidRDefault="00AF1FD1" w:rsidP="00AF1FD1">
      <w:pPr>
        <w:pStyle w:val="ListParagraph"/>
        <w:numPr>
          <w:ilvl w:val="0"/>
          <w:numId w:val="49"/>
        </w:numPr>
      </w:pPr>
      <w:r>
        <w:t>Is savory</w:t>
      </w:r>
      <w:r w:rsidR="008934C8">
        <w:t xml:space="preserve"> - Maybe</w:t>
      </w:r>
    </w:p>
    <w:p w14:paraId="1B9659BD" w14:textId="77777777" w:rsidR="00AF1FD1" w:rsidRDefault="00AF1FD1" w:rsidP="00AB479C"/>
    <w:p w14:paraId="3934119F" w14:textId="725E6F3E" w:rsidR="0054029E" w:rsidRDefault="008445B5" w:rsidP="0054029E">
      <w:pPr>
        <w:pStyle w:val="Heading2"/>
      </w:pPr>
      <w:r>
        <w:t>Answers</w:t>
      </w:r>
      <w:r w:rsidR="00F21E32">
        <w:t xml:space="preserve"> (Is hot dog a sandwich?)</w:t>
      </w:r>
    </w:p>
    <w:p w14:paraId="4FB42005" w14:textId="6397D826" w:rsidR="0054029E" w:rsidRPr="00A422AC" w:rsidRDefault="00F21E32" w:rsidP="0054029E">
      <w:r w:rsidRPr="00F21E32">
        <w:rPr>
          <w:b/>
        </w:rPr>
        <w:t>Incremental Concept Learning:</w:t>
      </w:r>
      <w:r w:rsidR="00A422AC">
        <w:rPr>
          <w:b/>
        </w:rPr>
        <w:t xml:space="preserve"> </w:t>
      </w:r>
      <w:r w:rsidR="00A422AC">
        <w:t>According to my ICL model, a hot dog is not a sandwich, as it does not consist of melted cheese or veggies between grilled bread loaves.</w:t>
      </w:r>
    </w:p>
    <w:p w14:paraId="7AC3E390" w14:textId="16620656" w:rsidR="00F21E32" w:rsidRPr="00A422AC" w:rsidRDefault="00F21E32" w:rsidP="0054029E">
      <w:r>
        <w:rPr>
          <w:b/>
        </w:rPr>
        <w:lastRenderedPageBreak/>
        <w:t>Classification:</w:t>
      </w:r>
      <w:r w:rsidR="00136319">
        <w:rPr>
          <w:b/>
        </w:rPr>
        <w:t xml:space="preserve"> </w:t>
      </w:r>
      <w:r w:rsidR="00A422AC">
        <w:t xml:space="preserve">According to the classification model, </w:t>
      </w:r>
      <w:r w:rsidR="00A105BB">
        <w:t>there is no conclusive answer. A hot dog is either a sandwich, or it is not. If anything, this shows that whether something is a sandwich or not is very subjective, and coming up with  a concrete definition is extremely difficult.</w:t>
      </w:r>
    </w:p>
    <w:p w14:paraId="57E9F6CC" w14:textId="521513DD" w:rsidR="00F21E32" w:rsidRDefault="00F21E32" w:rsidP="0054029E">
      <w:r>
        <w:rPr>
          <w:b/>
        </w:rPr>
        <w:t xml:space="preserve">Case Based Reasoning: </w:t>
      </w:r>
      <w:r>
        <w:t xml:space="preserve">As for case-based reasoning, a meatball sub is very similar to a hot dog. I would say that the biggest difference is the shape of the meat inside. Because of this, I would say that a hot dog </w:t>
      </w:r>
      <w:r w:rsidR="00136319">
        <w:t>could be considered a sandwich, as the difference between the two is minimal.</w:t>
      </w:r>
    </w:p>
    <w:p w14:paraId="6C9A3527" w14:textId="5E200954" w:rsidR="00136319" w:rsidRPr="00F21E32" w:rsidRDefault="00136319" w:rsidP="0054029E">
      <w:r>
        <w:t>It’s interesting that all three approaches returned completely different results!</w:t>
      </w:r>
    </w:p>
    <w:p w14:paraId="6CDE7799" w14:textId="0B1E8652" w:rsidR="00F21E32" w:rsidRPr="00F21E32" w:rsidRDefault="00F21E32" w:rsidP="0054029E">
      <w:pPr>
        <w:rPr>
          <w:b/>
        </w:rPr>
      </w:pPr>
    </w:p>
    <w:p w14:paraId="7269C6F7" w14:textId="314FB3BE" w:rsidR="00FB6E06" w:rsidRDefault="007300B8" w:rsidP="00FB6E06">
      <w:pPr>
        <w:pStyle w:val="Heading1"/>
      </w:pPr>
      <w:r>
        <w:rPr>
          <w:noProof/>
        </w:rPr>
        <w:drawing>
          <wp:anchor distT="0" distB="0" distL="114300" distR="114300" simplePos="0" relativeHeight="251668480" behindDoc="0" locked="0" layoutInCell="1" allowOverlap="1" wp14:anchorId="588939D1" wp14:editId="6F27AB7F">
            <wp:simplePos x="0" y="0"/>
            <wp:positionH relativeFrom="column">
              <wp:posOffset>1171575</wp:posOffset>
            </wp:positionH>
            <wp:positionV relativeFrom="paragraph">
              <wp:posOffset>323850</wp:posOffset>
            </wp:positionV>
            <wp:extent cx="2903220" cy="4105275"/>
            <wp:effectExtent l="0" t="0" r="0" b="9525"/>
            <wp:wrapTopAndBottom/>
            <wp:docPr id="7" name="Picture 7" descr="https://cdn.discordapp.com/attachments/529663506342084636/1080859989897388132/Notes_230302_183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529663506342084636/1080859989897388132/Notes_230302_18313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322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67328483" wp14:editId="59AF519E">
                <wp:simplePos x="0" y="0"/>
                <wp:positionH relativeFrom="column">
                  <wp:posOffset>1171575</wp:posOffset>
                </wp:positionH>
                <wp:positionV relativeFrom="paragraph">
                  <wp:posOffset>4366895</wp:posOffset>
                </wp:positionV>
                <wp:extent cx="29032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a:effectLst/>
                      </wps:spPr>
                      <wps:txbx>
                        <w:txbxContent>
                          <w:p w14:paraId="21CD0E86" w14:textId="0B4A4D75" w:rsidR="007300B8" w:rsidRPr="006072DE" w:rsidRDefault="007300B8" w:rsidP="007300B8">
                            <w:pPr>
                              <w:pStyle w:val="Caption"/>
                              <w:jc w:val="center"/>
                              <w:rPr>
                                <w:rFonts w:cs="Times New Roman (Headings CS)"/>
                                <w:b/>
                                <w:caps/>
                                <w:noProof/>
                                <w:color w:val="auto"/>
                                <w:spacing w:val="13"/>
                                <w:sz w:val="22"/>
                                <w:szCs w:val="48"/>
                                <w14:numForm w14:val="lining"/>
                                <w14:numSpacing w14:val="tabular"/>
                              </w:rPr>
                            </w:pPr>
                            <w:r>
                              <w:t xml:space="preserve">Figure </w:t>
                            </w:r>
                            <w:fldSimple w:instr=" SEQ Figure \* ARABIC ">
                              <w:r w:rsidR="004B1D0D">
                                <w:rPr>
                                  <w:noProof/>
                                </w:rPr>
                                <w:t>3</w:t>
                              </w:r>
                            </w:fldSimple>
                            <w:r>
                              <w:t xml:space="preserve"> - </w:t>
                            </w:r>
                            <w:r w:rsidRPr="007300B8">
                              <w:rPr>
                                <w:b/>
                                <w:i w:val="0"/>
                              </w:rPr>
                              <w:t>Joke type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28483" id="Text Box 1" o:spid="_x0000_s1029" type="#_x0000_t202" style="position:absolute;left:0;text-align:left;margin-left:92.25pt;margin-top:343.85pt;width:228.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" stroked="f">
                <v:textbox style="mso-fit-shape-to-text:t" inset="0,0,0,0">
                  <w:txbxContent>
                    <w:p w14:paraId="21CD0E86" w14:textId="0B4A4D75" w:rsidR="007300B8" w:rsidRPr="006072DE" w:rsidRDefault="007300B8" w:rsidP="007300B8">
                      <w:pPr>
                        <w:pStyle w:val="Caption"/>
                        <w:jc w:val="center"/>
                        <w:rPr>
                          <w:rFonts w:cs="Times New Roman (Headings CS)"/>
                          <w:b/>
                          <w:caps/>
                          <w:noProof/>
                          <w:color w:val="auto"/>
                          <w:spacing w:val="13"/>
                          <w:sz w:val="22"/>
                          <w:szCs w:val="48"/>
                          <w14:numForm w14:val="lining"/>
                          <w14:numSpacing w14:val="tabular"/>
                        </w:rPr>
                      </w:pPr>
                      <w:r>
                        <w:t xml:space="preserve">Figure </w:t>
                      </w:r>
                      <w:fldSimple w:instr=" SEQ Figure \* ARABIC ">
                        <w:r w:rsidR="004B1D0D">
                          <w:rPr>
                            <w:noProof/>
                          </w:rPr>
                          <w:t>3</w:t>
                        </w:r>
                      </w:fldSimple>
                      <w:r>
                        <w:t xml:space="preserve"> - </w:t>
                      </w:r>
                      <w:r w:rsidRPr="007300B8">
                        <w:rPr>
                          <w:b/>
                          <w:i w:val="0"/>
                        </w:rPr>
                        <w:t>Joke type 1</w:t>
                      </w:r>
                    </w:p>
                  </w:txbxContent>
                </v:textbox>
                <w10:wrap type="topAndBottom"/>
              </v:shape>
            </w:pict>
          </mc:Fallback>
        </mc:AlternateContent>
      </w:r>
      <w:r w:rsidR="00AB479C">
        <w:t>Joke frames</w:t>
      </w:r>
    </w:p>
    <w:p w14:paraId="7C9A8490" w14:textId="4517CFD8" w:rsidR="00FB6E06" w:rsidRDefault="00956ABC" w:rsidP="00FB6E06">
      <w:r>
        <w:t>I will now consider four types of jokes, ranging from simple to advanced and create frames for describing their structure.</w:t>
      </w:r>
    </w:p>
    <w:p w14:paraId="7D5FA26B" w14:textId="286402F6" w:rsidR="00FB6E06" w:rsidRDefault="009670ED" w:rsidP="00FB6E06">
      <w:pPr>
        <w:pStyle w:val="Heading2"/>
      </w:pPr>
      <w:r>
        <w:lastRenderedPageBreak/>
        <w:t>Joke type 1</w:t>
      </w:r>
      <w:r w:rsidR="00971861">
        <w:t xml:space="preserve"> (4 year old)</w:t>
      </w:r>
    </w:p>
    <w:p w14:paraId="01E95224" w14:textId="4A66D3CA" w:rsidR="00956ABC" w:rsidRDefault="00956ABC" w:rsidP="00956ABC">
      <w:r>
        <w:t xml:space="preserve">These types of jokes are usually told by young children, who do not understand the intricacies of humor, but know that structurally it needs to consist of a question and a response. Typically, these two have no relevance to each other and semantically don’t make sense. Because of this, the frame will consist of </w:t>
      </w:r>
      <w:r w:rsidR="00971861">
        <w:t>a Question and an Answer slot with no default values (no stereotypes), as all other parts of the joke can vary.</w:t>
      </w:r>
      <w:r w:rsidR="007300B8">
        <w:t xml:space="preserve"> Example: </w:t>
      </w:r>
      <w:r w:rsidR="007300B8" w:rsidRPr="007300B8">
        <w:rPr>
          <w:b/>
        </w:rPr>
        <w:t>What did Bob say to the wall? Microwave!</w:t>
      </w:r>
    </w:p>
    <w:p w14:paraId="438FE778" w14:textId="0A332599" w:rsidR="007300B8" w:rsidRPr="00956ABC" w:rsidRDefault="007300B8" w:rsidP="00956ABC"/>
    <w:p w14:paraId="32F92265" w14:textId="6CD6D2E9" w:rsidR="009670ED" w:rsidRDefault="009670ED" w:rsidP="009670ED">
      <w:pPr>
        <w:pStyle w:val="Heading2"/>
      </w:pPr>
      <w:r>
        <w:t>J</w:t>
      </w:r>
      <w:r>
        <w:t>oke type 2</w:t>
      </w:r>
      <w:r w:rsidR="00971861">
        <w:t xml:space="preserve"> (8 year old)</w:t>
      </w:r>
    </w:p>
    <w:p w14:paraId="698F7583" w14:textId="710B85C0" w:rsidR="00971861" w:rsidRPr="007300B8" w:rsidRDefault="007300B8" w:rsidP="00971861">
      <w:pPr>
        <w:rPr>
          <w:b/>
        </w:rPr>
      </w:pPr>
      <w:r>
        <w:rPr>
          <w:noProof/>
        </w:rPr>
        <mc:AlternateContent>
          <mc:Choice Requires="wps">
            <w:drawing>
              <wp:anchor distT="0" distB="0" distL="114300" distR="114300" simplePos="0" relativeHeight="251673600" behindDoc="0" locked="0" layoutInCell="1" allowOverlap="1" wp14:anchorId="5B289A11" wp14:editId="6FA08EE2">
                <wp:simplePos x="0" y="0"/>
                <wp:positionH relativeFrom="column">
                  <wp:posOffset>819150</wp:posOffset>
                </wp:positionH>
                <wp:positionV relativeFrom="paragraph">
                  <wp:posOffset>5113020</wp:posOffset>
                </wp:positionV>
                <wp:extent cx="32480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14:paraId="505269CB" w14:textId="426ED08C" w:rsidR="007300B8" w:rsidRPr="00D05BED" w:rsidRDefault="007300B8" w:rsidP="007300B8">
                            <w:pPr>
                              <w:pStyle w:val="Caption"/>
                              <w:jc w:val="center"/>
                              <w:rPr>
                                <w:noProof/>
                              </w:rPr>
                            </w:pPr>
                            <w:r>
                              <w:t xml:space="preserve">Figure </w:t>
                            </w:r>
                            <w:fldSimple w:instr=" SEQ Figure \* ARABIC ">
                              <w:r w:rsidR="004B1D0D">
                                <w:rPr>
                                  <w:noProof/>
                                </w:rPr>
                                <w:t>4</w:t>
                              </w:r>
                            </w:fldSimple>
                            <w:r>
                              <w:t xml:space="preserve"> - </w:t>
                            </w:r>
                            <w:r w:rsidRPr="007300B8">
                              <w:rPr>
                                <w:b/>
                                <w:i w:val="0"/>
                              </w:rPr>
                              <w:t>Joke type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9A11" id="Text Box 9" o:spid="_x0000_s1030" type="#_x0000_t202" style="position:absolute;left:0;text-align:left;margin-left:64.5pt;margin-top:402.6pt;width:25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" stroked="f">
                <v:textbox style="mso-fit-shape-to-text:t" inset="0,0,0,0">
                  <w:txbxContent>
                    <w:p w14:paraId="505269CB" w14:textId="426ED08C" w:rsidR="007300B8" w:rsidRPr="00D05BED" w:rsidRDefault="007300B8" w:rsidP="007300B8">
                      <w:pPr>
                        <w:pStyle w:val="Caption"/>
                        <w:jc w:val="center"/>
                        <w:rPr>
                          <w:noProof/>
                        </w:rPr>
                      </w:pPr>
                      <w:r>
                        <w:t xml:space="preserve">Figure </w:t>
                      </w:r>
                      <w:fldSimple w:instr=" SEQ Figure \* ARABIC ">
                        <w:r w:rsidR="004B1D0D">
                          <w:rPr>
                            <w:noProof/>
                          </w:rPr>
                          <w:t>4</w:t>
                        </w:r>
                      </w:fldSimple>
                      <w:r>
                        <w:t xml:space="preserve"> - </w:t>
                      </w:r>
                      <w:r w:rsidRPr="007300B8">
                        <w:rPr>
                          <w:b/>
                          <w:i w:val="0"/>
                        </w:rPr>
                        <w:t>Joke type 2</w:t>
                      </w:r>
                    </w:p>
                  </w:txbxContent>
                </v:textbox>
                <w10:wrap type="topAndBottom"/>
              </v:shape>
            </w:pict>
          </mc:Fallback>
        </mc:AlternateContent>
      </w:r>
      <w:r>
        <w:rPr>
          <w:noProof/>
        </w:rPr>
        <w:drawing>
          <wp:anchor distT="0" distB="0" distL="114300" distR="114300" simplePos="0" relativeHeight="251669504" behindDoc="0" locked="0" layoutInCell="1" allowOverlap="1" wp14:anchorId="7D921A9D" wp14:editId="21297153">
            <wp:simplePos x="0" y="0"/>
            <wp:positionH relativeFrom="column">
              <wp:posOffset>819150</wp:posOffset>
            </wp:positionH>
            <wp:positionV relativeFrom="paragraph">
              <wp:posOffset>488315</wp:posOffset>
            </wp:positionV>
            <wp:extent cx="3248025" cy="4591685"/>
            <wp:effectExtent l="0" t="0" r="9525" b="0"/>
            <wp:wrapTopAndBottom/>
            <wp:docPr id="8" name="Picture 8" descr="https://cdn.discordapp.com/attachments/529663506342084636/1080883879642149065/Notes_230302_200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529663506342084636/1080883879642149065/Notes_230302_20063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8025" cy="459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861">
        <w:t>When kids grow older, they start playing with double-meanings.</w:t>
      </w:r>
      <w:r w:rsidR="004A1A34">
        <w:t xml:space="preserve"> </w:t>
      </w:r>
      <w:r w:rsidR="00B552CD">
        <w:t>They</w:t>
      </w:r>
      <w:r w:rsidR="004A1A34">
        <w:t xml:space="preserve"> include </w:t>
      </w:r>
      <w:r w:rsidR="00F82DC3">
        <w:t xml:space="preserve">a word or a phrase that could be understood in a few different ways. Otherwise, </w:t>
      </w:r>
      <w:r w:rsidR="00F82DC3">
        <w:lastRenderedPageBreak/>
        <w:t>the joke can take different forms, so</w:t>
      </w:r>
      <w:r w:rsidR="00BE0D76">
        <w:t xml:space="preserve"> the frame would include both meanings of the </w:t>
      </w:r>
      <w:r w:rsidR="004F6702">
        <w:t>word/phrase</w:t>
      </w:r>
      <w:r w:rsidR="00BE0D76">
        <w:t>.</w:t>
      </w:r>
      <w:r>
        <w:t xml:space="preserve"> Example: </w:t>
      </w:r>
      <w:r w:rsidRPr="007300B8">
        <w:rPr>
          <w:b/>
        </w:rPr>
        <w:t>My socks got really holy. I can only wear them to church.</w:t>
      </w:r>
    </w:p>
    <w:p w14:paraId="7918F9EE" w14:textId="78E52F92" w:rsidR="007300B8" w:rsidRDefault="007300B8" w:rsidP="00971861"/>
    <w:p w14:paraId="0F8C2811" w14:textId="7175BD15" w:rsidR="009670ED" w:rsidRDefault="009670ED" w:rsidP="009670ED">
      <w:pPr>
        <w:pStyle w:val="Heading2"/>
      </w:pPr>
      <w:r>
        <w:t>J</w:t>
      </w:r>
      <w:r>
        <w:t>oke type 3</w:t>
      </w:r>
      <w:r w:rsidR="00971861">
        <w:t xml:space="preserve"> (Anti-joke)</w:t>
      </w:r>
    </w:p>
    <w:p w14:paraId="30C3053C" w14:textId="6AA74A5C" w:rsidR="004A1A34" w:rsidRDefault="007300B8" w:rsidP="004A1A34">
      <w:r>
        <w:rPr>
          <w:noProof/>
        </w:rPr>
        <mc:AlternateContent>
          <mc:Choice Requires="wps">
            <w:drawing>
              <wp:anchor distT="0" distB="0" distL="114300" distR="114300" simplePos="0" relativeHeight="251676672" behindDoc="0" locked="0" layoutInCell="1" allowOverlap="1" wp14:anchorId="2EDC954C" wp14:editId="384F185D">
                <wp:simplePos x="0" y="0"/>
                <wp:positionH relativeFrom="column">
                  <wp:posOffset>809625</wp:posOffset>
                </wp:positionH>
                <wp:positionV relativeFrom="paragraph">
                  <wp:posOffset>6300470</wp:posOffset>
                </wp:positionV>
                <wp:extent cx="36195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14:paraId="6860C708" w14:textId="5D4FF955" w:rsidR="007300B8" w:rsidRPr="00E661F1" w:rsidRDefault="007300B8" w:rsidP="007300B8">
                            <w:pPr>
                              <w:pStyle w:val="Caption"/>
                              <w:jc w:val="center"/>
                              <w:rPr>
                                <w:noProof/>
                              </w:rPr>
                            </w:pPr>
                            <w:r>
                              <w:t xml:space="preserve">Figure </w:t>
                            </w:r>
                            <w:fldSimple w:instr=" SEQ Figure \* ARABIC ">
                              <w:r w:rsidR="004B1D0D">
                                <w:rPr>
                                  <w:noProof/>
                                </w:rPr>
                                <w:t>5</w:t>
                              </w:r>
                            </w:fldSimple>
                            <w:r>
                              <w:t xml:space="preserve"> - </w:t>
                            </w:r>
                            <w:r w:rsidRPr="007300B8">
                              <w:rPr>
                                <w:b/>
                                <w:i w:val="0"/>
                              </w:rPr>
                              <w:t>Joke type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C954C" id="Text Box 11" o:spid="_x0000_s1031" type="#_x0000_t202" style="position:absolute;left:0;text-align:left;margin-left:63.75pt;margin-top:496.1pt;width:2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" stroked="f">
                <v:textbox style="mso-fit-shape-to-text:t" inset="0,0,0,0">
                  <w:txbxContent>
                    <w:p w14:paraId="6860C708" w14:textId="5D4FF955" w:rsidR="007300B8" w:rsidRPr="00E661F1" w:rsidRDefault="007300B8" w:rsidP="007300B8">
                      <w:pPr>
                        <w:pStyle w:val="Caption"/>
                        <w:jc w:val="center"/>
                        <w:rPr>
                          <w:noProof/>
                        </w:rPr>
                      </w:pPr>
                      <w:r>
                        <w:t xml:space="preserve">Figure </w:t>
                      </w:r>
                      <w:fldSimple w:instr=" SEQ Figure \* ARABIC ">
                        <w:r w:rsidR="004B1D0D">
                          <w:rPr>
                            <w:noProof/>
                          </w:rPr>
                          <w:t>5</w:t>
                        </w:r>
                      </w:fldSimple>
                      <w:r>
                        <w:t xml:space="preserve"> - </w:t>
                      </w:r>
                      <w:r w:rsidRPr="007300B8">
                        <w:rPr>
                          <w:b/>
                          <w:i w:val="0"/>
                        </w:rPr>
                        <w:t>Joke type 3</w:t>
                      </w:r>
                    </w:p>
                  </w:txbxContent>
                </v:textbox>
                <w10:wrap type="topAndBottom"/>
              </v:shape>
            </w:pict>
          </mc:Fallback>
        </mc:AlternateContent>
      </w:r>
      <w:r>
        <w:rPr>
          <w:noProof/>
        </w:rPr>
        <w:drawing>
          <wp:anchor distT="0" distB="0" distL="114300" distR="114300" simplePos="0" relativeHeight="251674624" behindDoc="0" locked="0" layoutInCell="1" allowOverlap="1" wp14:anchorId="4175B2CE" wp14:editId="5857E5D0">
            <wp:simplePos x="0" y="0"/>
            <wp:positionH relativeFrom="column">
              <wp:posOffset>809625</wp:posOffset>
            </wp:positionH>
            <wp:positionV relativeFrom="paragraph">
              <wp:posOffset>1174750</wp:posOffset>
            </wp:positionV>
            <wp:extent cx="3619500" cy="5116195"/>
            <wp:effectExtent l="0" t="0" r="0" b="8255"/>
            <wp:wrapTopAndBottom/>
            <wp:docPr id="10" name="Picture 10" descr="https://cdn.discordapp.com/attachments/529663506342084636/1080885450174115900/Notes_230302_20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529663506342084636/1080885450174115900/Notes_230302_20124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9500" cy="511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A34">
        <w:t>This is a classic joke where the punchline is the most mundane answer one can think of. A great example of this is the classic “</w:t>
      </w:r>
      <w:r w:rsidR="004A1A34" w:rsidRPr="007300B8">
        <w:rPr>
          <w:b/>
        </w:rPr>
        <w:t>Why did the chicken cross the road? To get to the other side</w:t>
      </w:r>
      <w:r w:rsidR="004A1A34">
        <w:t>”.</w:t>
      </w:r>
      <w:r w:rsidR="00BE0D76">
        <w:t xml:space="preserve"> The crux of the joke is that people have prior expectations, and the simple answer catches them off guard. Because of this, there needs to be</w:t>
      </w:r>
      <w:r w:rsidR="00763CA0">
        <w:t xml:space="preserve"> a slot for what the possible circumstances could be that would </w:t>
      </w:r>
      <w:r w:rsidR="00763CA0">
        <w:lastRenderedPageBreak/>
        <w:t>affect the punchline. For example, are there cars on the road? Maybe the duck is suicidal.</w:t>
      </w:r>
    </w:p>
    <w:p w14:paraId="30435BA2" w14:textId="3817B2EF" w:rsidR="007300B8" w:rsidRPr="004A1A34" w:rsidRDefault="007300B8" w:rsidP="004A1A34"/>
    <w:p w14:paraId="080F87B9" w14:textId="3AF25D4B" w:rsidR="009670ED" w:rsidRDefault="009670ED" w:rsidP="009670ED">
      <w:pPr>
        <w:pStyle w:val="Heading2"/>
      </w:pPr>
      <w:r>
        <w:t>J</w:t>
      </w:r>
      <w:r>
        <w:t>oke type 4</w:t>
      </w:r>
      <w:r w:rsidR="004A1A34">
        <w:t xml:space="preserve"> (Chuck Norris fact)</w:t>
      </w:r>
      <w:r w:rsidR="007300B8" w:rsidRPr="007300B8">
        <w:rPr>
          <w:noProof/>
        </w:rPr>
        <w:t xml:space="preserve"> </w:t>
      </w:r>
    </w:p>
    <w:p w14:paraId="76B7F458" w14:textId="3E2C62CD" w:rsidR="00314FD6" w:rsidRPr="00D308CA" w:rsidRDefault="007300B8" w:rsidP="00D308CA">
      <w:r>
        <w:rPr>
          <w:noProof/>
        </w:rPr>
        <w:drawing>
          <wp:anchor distT="0" distB="0" distL="114300" distR="114300" simplePos="0" relativeHeight="251678720" behindDoc="0" locked="0" layoutInCell="1" allowOverlap="1" wp14:anchorId="2ABC5CCB" wp14:editId="0B40E145">
            <wp:simplePos x="0" y="0"/>
            <wp:positionH relativeFrom="column">
              <wp:posOffset>1000125</wp:posOffset>
            </wp:positionH>
            <wp:positionV relativeFrom="paragraph">
              <wp:posOffset>1812925</wp:posOffset>
            </wp:positionV>
            <wp:extent cx="3105150" cy="4390390"/>
            <wp:effectExtent l="0" t="0" r="0" b="0"/>
            <wp:wrapTopAndBottom/>
            <wp:docPr id="12" name="Picture 12" descr="https://cdn.discordapp.com/attachments/529663506342084636/1080887109621137578/Notes_230302_20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529663506342084636/1080887109621137578/Notes_230302_2019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5150" cy="439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2B84930" wp14:editId="00AEE966">
                <wp:simplePos x="0" y="0"/>
                <wp:positionH relativeFrom="column">
                  <wp:posOffset>1000125</wp:posOffset>
                </wp:positionH>
                <wp:positionV relativeFrom="paragraph">
                  <wp:posOffset>6300470</wp:posOffset>
                </wp:positionV>
                <wp:extent cx="31051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a:effectLst/>
                      </wps:spPr>
                      <wps:txbx>
                        <w:txbxContent>
                          <w:p w14:paraId="50FFAE00" w14:textId="51B732D2" w:rsidR="007300B8" w:rsidRPr="00E4452B" w:rsidRDefault="007300B8" w:rsidP="007300B8">
                            <w:pPr>
                              <w:pStyle w:val="Caption"/>
                              <w:jc w:val="center"/>
                              <w:rPr>
                                <w:noProof/>
                              </w:rPr>
                            </w:pPr>
                            <w:r>
                              <w:t xml:space="preserve">Figure </w:t>
                            </w:r>
                            <w:fldSimple w:instr=" SEQ Figure \* ARABIC ">
                              <w:r w:rsidR="004B1D0D">
                                <w:rPr>
                                  <w:noProof/>
                                </w:rPr>
                                <w:t>6</w:t>
                              </w:r>
                            </w:fldSimple>
                            <w:r>
                              <w:t xml:space="preserve"> - </w:t>
                            </w:r>
                            <w:r w:rsidRPr="007300B8">
                              <w:rPr>
                                <w:b/>
                                <w:i w:val="0"/>
                              </w:rPr>
                              <w:t>Joke type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84930" id="Text Box 13" o:spid="_x0000_s1032" type="#_x0000_t202" style="position:absolute;left:0;text-align:left;margin-left:78.75pt;margin-top:496.1pt;width:24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" stroked="f">
                <v:textbox style="mso-fit-shape-to-text:t" inset="0,0,0,0">
                  <w:txbxContent>
                    <w:p w14:paraId="50FFAE00" w14:textId="51B732D2" w:rsidR="007300B8" w:rsidRPr="00E4452B" w:rsidRDefault="007300B8" w:rsidP="007300B8">
                      <w:pPr>
                        <w:pStyle w:val="Caption"/>
                        <w:jc w:val="center"/>
                        <w:rPr>
                          <w:noProof/>
                        </w:rPr>
                      </w:pPr>
                      <w:r>
                        <w:t xml:space="preserve">Figure </w:t>
                      </w:r>
                      <w:fldSimple w:instr=" SEQ Figure \* ARABIC ">
                        <w:r w:rsidR="004B1D0D">
                          <w:rPr>
                            <w:noProof/>
                          </w:rPr>
                          <w:t>6</w:t>
                        </w:r>
                      </w:fldSimple>
                      <w:r>
                        <w:t xml:space="preserve"> - </w:t>
                      </w:r>
                      <w:r w:rsidRPr="007300B8">
                        <w:rPr>
                          <w:b/>
                          <w:i w:val="0"/>
                        </w:rPr>
                        <w:t>Joke type 4</w:t>
                      </w:r>
                    </w:p>
                  </w:txbxContent>
                </v:textbox>
                <w10:wrap type="topAndBottom"/>
              </v:shape>
            </w:pict>
          </mc:Fallback>
        </mc:AlternateContent>
      </w:r>
      <w:r w:rsidR="004A1A34">
        <w:t xml:space="preserve">These types of jokes involve </w:t>
      </w:r>
      <w:r w:rsidR="00F82DC3">
        <w:t>the perfect human specimen, the man whose fists are registered as lethal weapons, the one and only Chuck Norris. They typically consist of an impossible task that Chuck manages to accomplish with ease.</w:t>
      </w:r>
      <w:r w:rsidR="00BE0D76">
        <w:t xml:space="preserve"> The frame will consist of an impossible task, and background knowledge on why the task is impossible, and the ridiculous way that Chuck accomplishes it.</w:t>
      </w:r>
      <w:r w:rsidR="00763CA0">
        <w:t xml:space="preserve"> Note that, when I put the default value of “None” for the impossible task in the abstract frame, it is not because it’s empty, but because there is nothing Chuck can’t do.</w:t>
      </w:r>
      <w:r>
        <w:t xml:space="preserve"> Example: Chuck Norris doesn’t sleep. He waits.</w:t>
      </w:r>
      <w:bookmarkStart w:id="0" w:name="_GoBack"/>
      <w:bookmarkEnd w:id="0"/>
    </w:p>
    <w:sectPr w:rsidR="00314FD6" w:rsidRPr="00D308CA" w:rsidSect="00641ADD">
      <w:headerReference w:type="even" r:id="rId15"/>
      <w:headerReference w:type="default" r:id="rId16"/>
      <w:footerReference w:type="even" r:id="rId17"/>
      <w:footerReference w:type="default" r:id="rId18"/>
      <w:headerReference w:type="first" r:id="rId19"/>
      <w:footerReference w:type="first" r:id="rId20"/>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743A69" w14:textId="77777777" w:rsidR="0009049D" w:rsidRDefault="0009049D" w:rsidP="00126D77">
      <w:r>
        <w:separator/>
      </w:r>
    </w:p>
  </w:endnote>
  <w:endnote w:type="continuationSeparator" w:id="0">
    <w:p w14:paraId="187AD58B" w14:textId="77777777" w:rsidR="0009049D" w:rsidRDefault="0009049D"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rimson Text">
    <w:charset w:val="4D"/>
    <w:family w:val="auto"/>
    <w:pitch w:val="variable"/>
    <w:sig w:usb0="80000043" w:usb1="40000062"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F228C">
          <w:rPr>
            <w:rStyle w:val="PageNumber"/>
            <w:noProof/>
          </w:rPr>
          <w:t>6</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E99D6" w14:textId="77777777" w:rsidR="00BC324F" w:rsidRDefault="00BC32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E8E3A" w14:textId="77777777" w:rsidR="0009049D" w:rsidRDefault="0009049D" w:rsidP="0060186D">
      <w:pPr>
        <w:spacing w:after="0" w:line="110" w:lineRule="exact"/>
      </w:pPr>
    </w:p>
  </w:footnote>
  <w:footnote w:type="continuationSeparator" w:id="0">
    <w:p w14:paraId="14D70859" w14:textId="77777777" w:rsidR="0009049D" w:rsidRPr="00BB7AEF" w:rsidRDefault="0009049D" w:rsidP="00BB7AEF">
      <w:pPr>
        <w:spacing w:after="0" w:line="20" w:lineRule="exact"/>
        <w:rPr>
          <w:sz w:val="2"/>
        </w:rPr>
      </w:pPr>
    </w:p>
  </w:footnote>
  <w:footnote w:type="continuationNotice" w:id="1">
    <w:p w14:paraId="6694C54B" w14:textId="77777777" w:rsidR="0009049D" w:rsidRPr="00AE67B5" w:rsidRDefault="0009049D" w:rsidP="00AE67B5">
      <w:pPr>
        <w:spacing w:after="0" w:line="20" w:lineRule="exact"/>
        <w:rPr>
          <w:sz w:val="2"/>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CFAEE" w14:textId="77777777" w:rsidR="00BC324F" w:rsidRDefault="00BC32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FA400E"/>
    <w:multiLevelType w:val="multilevel"/>
    <w:tmpl w:val="1A4E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B24518"/>
    <w:multiLevelType w:val="hybridMultilevel"/>
    <w:tmpl w:val="D5002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2"/>
  </w:num>
  <w:num w:numId="3">
    <w:abstractNumId w:val="2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14"/>
  </w:num>
  <w:num w:numId="7">
    <w:abstractNumId w:val="34"/>
  </w:num>
  <w:num w:numId="8">
    <w:abstractNumId w:val="7"/>
  </w:num>
  <w:num w:numId="9">
    <w:abstractNumId w:val="35"/>
  </w:num>
  <w:num w:numId="10">
    <w:abstractNumId w:val="13"/>
  </w:num>
  <w:num w:numId="11">
    <w:abstractNumId w:val="9"/>
  </w:num>
  <w:num w:numId="12">
    <w:abstractNumId w:val="27"/>
  </w:num>
  <w:num w:numId="13">
    <w:abstractNumId w:val="12"/>
  </w:num>
  <w:num w:numId="14">
    <w:abstractNumId w:val="31"/>
  </w:num>
  <w:num w:numId="15">
    <w:abstractNumId w:val="38"/>
  </w:num>
  <w:num w:numId="16">
    <w:abstractNumId w:val="36"/>
    <w:lvlOverride w:ilvl="0">
      <w:startOverride w:val="1"/>
    </w:lvlOverride>
  </w:num>
  <w:num w:numId="17">
    <w:abstractNumId w:val="36"/>
    <w:lvlOverride w:ilvl="0">
      <w:startOverride w:val="1"/>
    </w:lvlOverride>
  </w:num>
  <w:num w:numId="18">
    <w:abstractNumId w:val="36"/>
    <w:lvlOverride w:ilvl="0">
      <w:startOverride w:val="1"/>
    </w:lvlOverride>
  </w:num>
  <w:num w:numId="19">
    <w:abstractNumId w:val="36"/>
    <w:lvlOverride w:ilvl="0">
      <w:startOverride w:val="1"/>
    </w:lvlOverride>
  </w:num>
  <w:num w:numId="20">
    <w:abstractNumId w:val="36"/>
    <w:lvlOverride w:ilvl="0">
      <w:startOverride w:val="1"/>
    </w:lvlOverride>
  </w:num>
  <w:num w:numId="21">
    <w:abstractNumId w:val="36"/>
    <w:lvlOverride w:ilvl="0">
      <w:startOverride w:val="1"/>
    </w:lvlOverride>
  </w:num>
  <w:num w:numId="22">
    <w:abstractNumId w:val="0"/>
  </w:num>
  <w:num w:numId="23">
    <w:abstractNumId w:val="29"/>
  </w:num>
  <w:num w:numId="24">
    <w:abstractNumId w:val="29"/>
    <w:lvlOverride w:ilvl="0">
      <w:startOverride w:val="1"/>
    </w:lvlOverride>
  </w:num>
  <w:num w:numId="25">
    <w:abstractNumId w:val="37"/>
  </w:num>
  <w:num w:numId="26">
    <w:abstractNumId w:val="6"/>
  </w:num>
  <w:num w:numId="27">
    <w:abstractNumId w:val="18"/>
  </w:num>
  <w:num w:numId="28">
    <w:abstractNumId w:val="19"/>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1"/>
  </w:num>
  <w:num w:numId="36">
    <w:abstractNumId w:val="8"/>
  </w:num>
  <w:num w:numId="37">
    <w:abstractNumId w:val="30"/>
  </w:num>
  <w:num w:numId="38">
    <w:abstractNumId w:val="24"/>
  </w:num>
  <w:num w:numId="39">
    <w:abstractNumId w:val="23"/>
  </w:num>
  <w:num w:numId="40">
    <w:abstractNumId w:val="20"/>
  </w:num>
  <w:num w:numId="41">
    <w:abstractNumId w:val="10"/>
  </w:num>
  <w:num w:numId="42">
    <w:abstractNumId w:val="25"/>
  </w:num>
  <w:num w:numId="43">
    <w:abstractNumId w:val="39"/>
  </w:num>
  <w:num w:numId="44">
    <w:abstractNumId w:val="22"/>
  </w:num>
  <w:num w:numId="45">
    <w:abstractNumId w:val="40"/>
  </w:num>
  <w:num w:numId="46">
    <w:abstractNumId w:val="33"/>
  </w:num>
  <w:num w:numId="47">
    <w:abstractNumId w:val="3"/>
  </w:num>
  <w:num w:numId="48">
    <w:abstractNumId w:val="22"/>
    <w:lvlOverride w:ilvl="0">
      <w:startOverride w:val="1"/>
    </w:lvlOverride>
  </w:num>
  <w:num w:numId="49">
    <w:abstractNumId w:val="28"/>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71"/>
    <w:rsid w:val="00000146"/>
    <w:rsid w:val="00002321"/>
    <w:rsid w:val="00010337"/>
    <w:rsid w:val="000107FF"/>
    <w:rsid w:val="000115A8"/>
    <w:rsid w:val="00015661"/>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049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1D"/>
    <w:rsid w:val="00136319"/>
    <w:rsid w:val="001366F3"/>
    <w:rsid w:val="00141B9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B415A"/>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E69EE"/>
    <w:rsid w:val="001F07CB"/>
    <w:rsid w:val="001F1496"/>
    <w:rsid w:val="001F1E50"/>
    <w:rsid w:val="001F3721"/>
    <w:rsid w:val="001F4393"/>
    <w:rsid w:val="001F4AFC"/>
    <w:rsid w:val="001F5005"/>
    <w:rsid w:val="001F5AFD"/>
    <w:rsid w:val="00203DBD"/>
    <w:rsid w:val="002052ED"/>
    <w:rsid w:val="00206ACA"/>
    <w:rsid w:val="002109C8"/>
    <w:rsid w:val="002132E3"/>
    <w:rsid w:val="0022085A"/>
    <w:rsid w:val="00223D65"/>
    <w:rsid w:val="0022524E"/>
    <w:rsid w:val="00226450"/>
    <w:rsid w:val="0022738A"/>
    <w:rsid w:val="00227B52"/>
    <w:rsid w:val="00236BE1"/>
    <w:rsid w:val="0024142B"/>
    <w:rsid w:val="002418FE"/>
    <w:rsid w:val="00244C89"/>
    <w:rsid w:val="00244DA3"/>
    <w:rsid w:val="00251DA6"/>
    <w:rsid w:val="002540F0"/>
    <w:rsid w:val="00257B56"/>
    <w:rsid w:val="00260A81"/>
    <w:rsid w:val="0026126F"/>
    <w:rsid w:val="00266C96"/>
    <w:rsid w:val="00270834"/>
    <w:rsid w:val="00270B01"/>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0943"/>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687F"/>
    <w:rsid w:val="003E7050"/>
    <w:rsid w:val="003F106D"/>
    <w:rsid w:val="003F7B8C"/>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1A34"/>
    <w:rsid w:val="004A25C9"/>
    <w:rsid w:val="004A3E87"/>
    <w:rsid w:val="004A49BA"/>
    <w:rsid w:val="004A639B"/>
    <w:rsid w:val="004B0181"/>
    <w:rsid w:val="004B1B29"/>
    <w:rsid w:val="004B1D0D"/>
    <w:rsid w:val="004B2D19"/>
    <w:rsid w:val="004B75CF"/>
    <w:rsid w:val="004C5351"/>
    <w:rsid w:val="004C7019"/>
    <w:rsid w:val="004E725D"/>
    <w:rsid w:val="004F0C8B"/>
    <w:rsid w:val="004F2849"/>
    <w:rsid w:val="004F59AE"/>
    <w:rsid w:val="004F6702"/>
    <w:rsid w:val="004F6A63"/>
    <w:rsid w:val="0050283F"/>
    <w:rsid w:val="00504524"/>
    <w:rsid w:val="00505A7B"/>
    <w:rsid w:val="0050660D"/>
    <w:rsid w:val="005075D1"/>
    <w:rsid w:val="00507A8F"/>
    <w:rsid w:val="00510B25"/>
    <w:rsid w:val="00511091"/>
    <w:rsid w:val="00512A74"/>
    <w:rsid w:val="0051349A"/>
    <w:rsid w:val="00513F4E"/>
    <w:rsid w:val="00515652"/>
    <w:rsid w:val="00520730"/>
    <w:rsid w:val="0052162E"/>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B2"/>
    <w:rsid w:val="006A4963"/>
    <w:rsid w:val="006A5CC2"/>
    <w:rsid w:val="006B469E"/>
    <w:rsid w:val="006B7398"/>
    <w:rsid w:val="006B7CA6"/>
    <w:rsid w:val="006C0765"/>
    <w:rsid w:val="006C1FEE"/>
    <w:rsid w:val="006C500F"/>
    <w:rsid w:val="006C5876"/>
    <w:rsid w:val="006D2120"/>
    <w:rsid w:val="006D3558"/>
    <w:rsid w:val="006D6EA5"/>
    <w:rsid w:val="006D7E6A"/>
    <w:rsid w:val="006E2CDA"/>
    <w:rsid w:val="006E6FF9"/>
    <w:rsid w:val="006E742D"/>
    <w:rsid w:val="006F6F00"/>
    <w:rsid w:val="007008BF"/>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00B8"/>
    <w:rsid w:val="007338C9"/>
    <w:rsid w:val="007361B1"/>
    <w:rsid w:val="007457C2"/>
    <w:rsid w:val="007462DF"/>
    <w:rsid w:val="0074738A"/>
    <w:rsid w:val="00753C68"/>
    <w:rsid w:val="00755175"/>
    <w:rsid w:val="00757391"/>
    <w:rsid w:val="00762612"/>
    <w:rsid w:val="00762B76"/>
    <w:rsid w:val="00763478"/>
    <w:rsid w:val="00763CA0"/>
    <w:rsid w:val="007640DD"/>
    <w:rsid w:val="00764914"/>
    <w:rsid w:val="00764E0F"/>
    <w:rsid w:val="00766C59"/>
    <w:rsid w:val="007672CC"/>
    <w:rsid w:val="0077229B"/>
    <w:rsid w:val="00773A55"/>
    <w:rsid w:val="00774842"/>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228C"/>
    <w:rsid w:val="007F4A49"/>
    <w:rsid w:val="007F6D17"/>
    <w:rsid w:val="007F6F9E"/>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45B5"/>
    <w:rsid w:val="008473FD"/>
    <w:rsid w:val="00847761"/>
    <w:rsid w:val="00851223"/>
    <w:rsid w:val="0085378C"/>
    <w:rsid w:val="00854A8E"/>
    <w:rsid w:val="00856868"/>
    <w:rsid w:val="008568A3"/>
    <w:rsid w:val="00860227"/>
    <w:rsid w:val="00860A57"/>
    <w:rsid w:val="00865103"/>
    <w:rsid w:val="008673FB"/>
    <w:rsid w:val="008729F9"/>
    <w:rsid w:val="0088014F"/>
    <w:rsid w:val="00880F0A"/>
    <w:rsid w:val="00881D0B"/>
    <w:rsid w:val="00882604"/>
    <w:rsid w:val="008839E3"/>
    <w:rsid w:val="008864B6"/>
    <w:rsid w:val="008878F4"/>
    <w:rsid w:val="0089007B"/>
    <w:rsid w:val="008934C8"/>
    <w:rsid w:val="00893F37"/>
    <w:rsid w:val="008965FE"/>
    <w:rsid w:val="008A08BD"/>
    <w:rsid w:val="008A2DCF"/>
    <w:rsid w:val="008A7193"/>
    <w:rsid w:val="008A7209"/>
    <w:rsid w:val="008B1116"/>
    <w:rsid w:val="008B117D"/>
    <w:rsid w:val="008B26C9"/>
    <w:rsid w:val="008B54EB"/>
    <w:rsid w:val="008C10D9"/>
    <w:rsid w:val="008D1678"/>
    <w:rsid w:val="008D2D0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41BF5"/>
    <w:rsid w:val="009431E6"/>
    <w:rsid w:val="00947290"/>
    <w:rsid w:val="009476F0"/>
    <w:rsid w:val="0095024D"/>
    <w:rsid w:val="00951C77"/>
    <w:rsid w:val="009540A3"/>
    <w:rsid w:val="00956ABC"/>
    <w:rsid w:val="00956BD3"/>
    <w:rsid w:val="00957B31"/>
    <w:rsid w:val="00957FDD"/>
    <w:rsid w:val="00960205"/>
    <w:rsid w:val="0096250C"/>
    <w:rsid w:val="00964083"/>
    <w:rsid w:val="009670ED"/>
    <w:rsid w:val="009703B6"/>
    <w:rsid w:val="00971861"/>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05BB"/>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22AC"/>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6465"/>
    <w:rsid w:val="00A9001A"/>
    <w:rsid w:val="00A90791"/>
    <w:rsid w:val="00AA2587"/>
    <w:rsid w:val="00AA2F32"/>
    <w:rsid w:val="00AA31C2"/>
    <w:rsid w:val="00AA7119"/>
    <w:rsid w:val="00AA79B2"/>
    <w:rsid w:val="00AB0875"/>
    <w:rsid w:val="00AB3C0D"/>
    <w:rsid w:val="00AB479C"/>
    <w:rsid w:val="00AC1278"/>
    <w:rsid w:val="00AC329D"/>
    <w:rsid w:val="00AC47DB"/>
    <w:rsid w:val="00AC6E0B"/>
    <w:rsid w:val="00AC76AD"/>
    <w:rsid w:val="00AE0D65"/>
    <w:rsid w:val="00AE3E19"/>
    <w:rsid w:val="00AE57E1"/>
    <w:rsid w:val="00AE67B5"/>
    <w:rsid w:val="00AE67D0"/>
    <w:rsid w:val="00AE6807"/>
    <w:rsid w:val="00AF1FD1"/>
    <w:rsid w:val="00AF270E"/>
    <w:rsid w:val="00AF51C9"/>
    <w:rsid w:val="00AF601A"/>
    <w:rsid w:val="00B031E6"/>
    <w:rsid w:val="00B04A10"/>
    <w:rsid w:val="00B127CB"/>
    <w:rsid w:val="00B1611A"/>
    <w:rsid w:val="00B16C49"/>
    <w:rsid w:val="00B170AF"/>
    <w:rsid w:val="00B218AF"/>
    <w:rsid w:val="00B23830"/>
    <w:rsid w:val="00B247B4"/>
    <w:rsid w:val="00B308FD"/>
    <w:rsid w:val="00B33389"/>
    <w:rsid w:val="00B40174"/>
    <w:rsid w:val="00B416DC"/>
    <w:rsid w:val="00B4491E"/>
    <w:rsid w:val="00B528DF"/>
    <w:rsid w:val="00B52F0F"/>
    <w:rsid w:val="00B53F17"/>
    <w:rsid w:val="00B552CD"/>
    <w:rsid w:val="00B651F2"/>
    <w:rsid w:val="00B65552"/>
    <w:rsid w:val="00B67D2F"/>
    <w:rsid w:val="00B76173"/>
    <w:rsid w:val="00B80F47"/>
    <w:rsid w:val="00B83D7C"/>
    <w:rsid w:val="00B872B9"/>
    <w:rsid w:val="00B873A7"/>
    <w:rsid w:val="00B907B1"/>
    <w:rsid w:val="00B9450C"/>
    <w:rsid w:val="00B947E2"/>
    <w:rsid w:val="00B95AEF"/>
    <w:rsid w:val="00B96FDF"/>
    <w:rsid w:val="00B974BC"/>
    <w:rsid w:val="00B97B5B"/>
    <w:rsid w:val="00BA1B91"/>
    <w:rsid w:val="00BA1E90"/>
    <w:rsid w:val="00BA7630"/>
    <w:rsid w:val="00BA7C6F"/>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0D76"/>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1076"/>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371C"/>
    <w:rsid w:val="00E344D8"/>
    <w:rsid w:val="00E34E64"/>
    <w:rsid w:val="00E36F1F"/>
    <w:rsid w:val="00E3724F"/>
    <w:rsid w:val="00E4177B"/>
    <w:rsid w:val="00E42250"/>
    <w:rsid w:val="00E43B29"/>
    <w:rsid w:val="00E44FB3"/>
    <w:rsid w:val="00E47670"/>
    <w:rsid w:val="00E47959"/>
    <w:rsid w:val="00E526E9"/>
    <w:rsid w:val="00E61D4D"/>
    <w:rsid w:val="00E61FFD"/>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2421"/>
    <w:rsid w:val="00F124BC"/>
    <w:rsid w:val="00F137B7"/>
    <w:rsid w:val="00F13FBA"/>
    <w:rsid w:val="00F1517F"/>
    <w:rsid w:val="00F21A28"/>
    <w:rsid w:val="00F21E32"/>
    <w:rsid w:val="00F22C03"/>
    <w:rsid w:val="00F23117"/>
    <w:rsid w:val="00F2345E"/>
    <w:rsid w:val="00F23854"/>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80D8F"/>
    <w:rsid w:val="00F82DC3"/>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customStyle="1"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C51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171457">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3BB71-8F96-4339-89A4-309533CBF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1013</TotalTime>
  <Pages>1</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Dato</cp:lastModifiedBy>
  <cp:revision>49</cp:revision>
  <cp:lastPrinted>2023-03-02T16:28:00Z</cp:lastPrinted>
  <dcterms:created xsi:type="dcterms:W3CDTF">2019-05-10T20:56:00Z</dcterms:created>
  <dcterms:modified xsi:type="dcterms:W3CDTF">2023-03-02T17:22:00Z</dcterms:modified>
</cp:coreProperties>
</file>